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72" w:rsidRDefault="00A3648A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14605</wp:posOffset>
                </wp:positionV>
                <wp:extent cx="1361440" cy="1527175"/>
                <wp:effectExtent l="0" t="0" r="22860" b="15875"/>
                <wp:wrapThrough wrapText="bothSides">
                  <wp:wrapPolygon edited="0">
                    <wp:start x="0" y="0"/>
                    <wp:lineTo x="0" y="21555"/>
                    <wp:lineTo x="21659" y="21555"/>
                    <wp:lineTo x="21659" y="0"/>
                    <wp:lineTo x="0" y="0"/>
                  </wp:wrapPolygon>
                </wp:wrapThrough>
                <wp:docPr id="16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152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3000" dir="5400000" rotWithShape="0">
                                  <a:srgbClr val="808080">
                                    <a:alpha val="3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D3A5C" w:rsidRDefault="00DF7686" w:rsidP="00AD3A5C">
                            <w:r>
                              <w:rPr>
                                <w:noProof/>
                                <w:lang w:val="es-MX" w:eastAsia="es-MX"/>
                              </w:rP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93.75pt;height:108pt">
                                  <v:imagedata r:id="rId9" o:title="12282779_1518656761785006_488745932_n" cropbottom="9182f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ángulo 3" o:spid="_x0000_s1026" style="position:absolute;margin-left:-35.1pt;margin-top:1.15pt;width:107.2pt;height:120.25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" strokecolor="#d8d8d8">
                <v:shadow opacity="22936f" origin=",.5" offset="0,.63889mm"/>
                <v:textbox>
                  <w:txbxContent>
                    <w:p w:rsidR="00AD3A5C" w:rsidRDefault="00FC4436" w:rsidP="00AD3A5C">
                      <w:r>
                        <w:rPr>
                          <w:noProof/>
                          <w:lang w:val="es-MX" w:eastAsia="es-MX"/>
                        </w:rPr>
                        <w:pict>
                          <v:shape id="_x0000_i1026" type="#_x0000_t75" style="width:93.75pt;height:108pt">
                            <v:imagedata r:id="rId10" o:title="12282779_1518656761785006_488745932_n" cropbottom="9182f"/>
                          </v:shape>
                        </w:pic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114300</wp:posOffset>
                </wp:positionV>
                <wp:extent cx="7424420" cy="1371600"/>
                <wp:effectExtent l="0" t="0" r="0" b="0"/>
                <wp:wrapThrough wrapText="bothSides">
                  <wp:wrapPolygon edited="0">
                    <wp:start x="111" y="0"/>
                    <wp:lineTo x="111" y="21300"/>
                    <wp:lineTo x="21393" y="21300"/>
                    <wp:lineTo x="21393" y="0"/>
                    <wp:lineTo x="111" y="0"/>
                  </wp:wrapPolygon>
                </wp:wrapThrough>
                <wp:docPr id="1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442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b/>
                                <w:sz w:val="36"/>
                                <w:szCs w:val="36"/>
                              </w:rPr>
                            </w:pPr>
                            <w:r w:rsidRPr="00F721A0">
                              <w:t xml:space="preserve">                                                             </w:t>
                            </w:r>
                            <w:r w:rsidR="00904D4A">
                              <w:rPr>
                                <w:rFonts w:ascii="Arial" w:hAnsi="Arial"/>
                                <w:b/>
                                <w:sz w:val="36"/>
                                <w:szCs w:val="36"/>
                              </w:rPr>
                              <w:t>Felipe Angel Cerda Contreras</w:t>
                            </w:r>
                          </w:p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22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Años</w:t>
                            </w:r>
                          </w:p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               </w:t>
                            </w:r>
                            <w:r w:rsidR="009B406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San Antonio, San Federico 163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  <w:r w:rsidR="00AF7183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     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</w:p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 w:rsidR="00FC443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Tel: 8712550284</w:t>
                            </w: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                                       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344AB7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ING</w:t>
                            </w:r>
                            <w:r w:rsidR="00904D4A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TICS</w:t>
                            </w:r>
                          </w:p>
                          <w:p w:rsidR="00C813FF" w:rsidRPr="00F721A0" w:rsidRDefault="00C813FF" w:rsidP="00C813FF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F72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                        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E-mail</w:t>
                            </w:r>
                            <w:r w:rsidR="00AF7183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: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Felipe.cerda@utlaguna.edu.mx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="00A3648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904D4A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813FF" w:rsidRPr="00F721A0" w:rsidRDefault="00C813FF" w:rsidP="00C81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7" style="position:absolute;margin-left:-79.95pt;margin-top:9pt;width:584.6pt;height:10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" filled="f" stroked="f">
                <v:textbox>
                  <w:txbxContent>
                    <w:p w:rsidR="00C813FF" w:rsidRPr="00F721A0" w:rsidRDefault="00C813FF" w:rsidP="00C813FF">
                      <w:pPr>
                        <w:rPr>
                          <w:rFonts w:ascii="Arial" w:hAnsi="Arial"/>
                          <w:b/>
                          <w:sz w:val="36"/>
                          <w:szCs w:val="36"/>
                        </w:rPr>
                      </w:pPr>
                      <w:r w:rsidRPr="00F721A0">
                        <w:t xml:space="preserve">                                                             </w:t>
                      </w:r>
                      <w:r w:rsidR="00904D4A">
                        <w:rPr>
                          <w:rFonts w:ascii="Arial" w:hAnsi="Arial"/>
                          <w:b/>
                          <w:sz w:val="36"/>
                          <w:szCs w:val="36"/>
                        </w:rPr>
                        <w:t>Felipe Angel Cerda Contreras</w:t>
                      </w:r>
                    </w:p>
                    <w:p w:rsidR="00C813FF" w:rsidRPr="00F721A0" w:rsidRDefault="00C813FF" w:rsidP="00C813FF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22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Años</w:t>
                      </w:r>
                    </w:p>
                    <w:p w:rsidR="00C813FF" w:rsidRPr="00F721A0" w:rsidRDefault="00C813FF" w:rsidP="00C813FF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               </w:t>
                      </w:r>
                      <w:r w:rsidR="009B4064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San Antonio, San Federico 163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  <w:r w:rsidR="00AF7183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C813FF" w:rsidRPr="00F721A0" w:rsidRDefault="00C813FF" w:rsidP="00C813FF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     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</w:t>
                      </w:r>
                    </w:p>
                    <w:p w:rsidR="00C813FF" w:rsidRPr="00F721A0" w:rsidRDefault="00C813FF" w:rsidP="00C813FF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 w:rsidR="00FC443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Tel: 8712550284</w:t>
                      </w: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                                       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</w:t>
                      </w:r>
                      <w:r w:rsidR="00344AB7">
                        <w:rPr>
                          <w:rFonts w:ascii="Arial" w:hAnsi="Arial"/>
                          <w:sz w:val="32"/>
                          <w:szCs w:val="32"/>
                        </w:rPr>
                        <w:t>ING</w:t>
                      </w:r>
                      <w:r w:rsidR="00904D4A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TICS</w:t>
                      </w:r>
                    </w:p>
                    <w:p w:rsidR="00C813FF" w:rsidRPr="00F721A0" w:rsidRDefault="00C813FF" w:rsidP="00C813FF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F721A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                        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E-mail</w:t>
                      </w:r>
                      <w:r w:rsidR="00AF7183">
                        <w:rPr>
                          <w:rFonts w:ascii="Arial" w:hAnsi="Arial"/>
                          <w:sz w:val="20"/>
                          <w:szCs w:val="20"/>
                        </w:rPr>
                        <w:t>: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Felipe.cerda@utlaguna.edu.mx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        </w:t>
                      </w:r>
                      <w:r w:rsidR="00A3648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</w:t>
                      </w:r>
                      <w:r w:rsidR="00904D4A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C813FF" w:rsidRPr="00F721A0" w:rsidRDefault="00C813FF" w:rsidP="00C813FF"/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-1066800</wp:posOffset>
                </wp:positionH>
                <wp:positionV relativeFrom="paragraph">
                  <wp:posOffset>-899160</wp:posOffset>
                </wp:positionV>
                <wp:extent cx="7543800" cy="1699895"/>
                <wp:effectExtent l="0" t="0" r="0" b="0"/>
                <wp:wrapSquare wrapText="bothSides"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0" cy="1699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w15="http://schemas.microsoft.com/office/word/2012/wordml"/>
                          </a:ext>
                        </a:extLst>
                      </wps:spPr>
                      <wps:txbx>
                        <w:txbxContent>
                          <w:p w:rsidR="00AD3A5C" w:rsidRDefault="00A3648A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>
                                  <wp:extent cx="7358380" cy="1312545"/>
                                  <wp:effectExtent l="0" t="0" r="0" b="1905"/>
                                  <wp:docPr id="2" name="Imagen 2" descr="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58380" cy="1312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8" type="#_x0000_t202" style="position:absolute;margin-left:-84pt;margin-top:-70.8pt;width:594pt;height:133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" filled="f" stroked="f">
                <v:path arrowok="t"/>
                <v:textbox>
                  <w:txbxContent>
                    <w:p w:rsidR="00AD3A5C" w:rsidRDefault="00A3648A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>
                            <wp:extent cx="7358380" cy="1312545"/>
                            <wp:effectExtent l="0" t="0" r="0" b="1905"/>
                            <wp:docPr id="2" name="Imagen 2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58380" cy="1312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F9570F" wp14:editId="3F8DBF9A">
                <wp:simplePos x="0" y="0"/>
                <wp:positionH relativeFrom="column">
                  <wp:posOffset>-913765</wp:posOffset>
                </wp:positionH>
                <wp:positionV relativeFrom="paragraph">
                  <wp:posOffset>1600200</wp:posOffset>
                </wp:positionV>
                <wp:extent cx="2286000" cy="1828800"/>
                <wp:effectExtent l="0" t="0" r="0" b="0"/>
                <wp:wrapTight wrapText="bothSides">
                  <wp:wrapPolygon edited="0">
                    <wp:start x="360" y="675"/>
                    <wp:lineTo x="360" y="20925"/>
                    <wp:lineTo x="21060" y="20925"/>
                    <wp:lineTo x="21060" y="675"/>
                    <wp:lineTo x="360" y="675"/>
                  </wp:wrapPolygon>
                </wp:wrapTight>
                <wp:docPr id="12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0633" w:rsidRDefault="00120633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</w:pPr>
                          </w:p>
                          <w:p w:rsidR="00344AB7" w:rsidRPr="00344AB7" w:rsidRDefault="00AD3A5C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</w:pPr>
                            <w:r w:rsidRPr="006B3EA1"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  <w:t>HABILIDADES</w:t>
                            </w:r>
                          </w:p>
                          <w:p w:rsidR="00120633" w:rsidRDefault="00120633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:rsidR="00AD3A5C" w:rsidRPr="00826716" w:rsidRDefault="00AD3A5C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-Trabajo bajo p</w:t>
                            </w:r>
                            <w:r w:rsidR="00904D4A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resión, responsable y organizado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04D4A" w:rsidRPr="00826716" w:rsidRDefault="00904D4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- Uso de computadoras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592D0A" w:rsidRPr="00826716" w:rsidRDefault="00904D4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- Adaptación al ritmo laboral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04D4A" w:rsidRPr="00826716" w:rsidRDefault="00592D0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-Trabajo en equipo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  <w:r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4D4A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9" type="#_x0000_t202" style="position:absolute;margin-left:-71.95pt;margin-top:126pt;width:180pt;height:2in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" filled="f" stroked="f">
                <v:textbox inset=",7.2pt,,7.2pt">
                  <w:txbxContent>
                    <w:p w:rsidR="00120633" w:rsidRDefault="00120633">
                      <w:pPr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</w:pPr>
                    </w:p>
                    <w:p w:rsidR="00344AB7" w:rsidRPr="00344AB7" w:rsidRDefault="00AD3A5C">
                      <w:pPr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</w:pPr>
                      <w:r w:rsidRPr="006B3EA1"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  <w:t>HABILIDADES</w:t>
                      </w:r>
                    </w:p>
                    <w:p w:rsidR="00120633" w:rsidRDefault="00120633">
                      <w:pPr>
                        <w:rPr>
                          <w:rFonts w:ascii="Arial" w:hAnsi="Arial"/>
                        </w:rPr>
                      </w:pPr>
                    </w:p>
                    <w:p w:rsidR="00AD3A5C" w:rsidRPr="00826716" w:rsidRDefault="00AD3A5C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>-Trabajo bajo p</w:t>
                      </w:r>
                      <w:r w:rsidR="00904D4A" w:rsidRPr="00826716">
                        <w:rPr>
                          <w:rFonts w:ascii="Arial" w:hAnsi="Arial"/>
                          <w:sz w:val="20"/>
                          <w:szCs w:val="20"/>
                        </w:rPr>
                        <w:t>resión, responsable y organizado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</w:p>
                    <w:p w:rsidR="00904D4A" w:rsidRPr="00826716" w:rsidRDefault="00904D4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>- Uso de computadoras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592D0A" w:rsidRPr="00826716" w:rsidRDefault="00904D4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>- Adaptación al ritmo laboral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</w:p>
                    <w:p w:rsidR="00904D4A" w:rsidRPr="00826716" w:rsidRDefault="00592D0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>-Trabajo en equipo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  <w:r w:rsidRPr="0082671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  <w:r w:rsidR="00904D4A" w:rsidRPr="0082671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70072" w:rsidRPr="00A70072" w:rsidRDefault="00592D0A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68B432" wp14:editId="48D59411">
                <wp:simplePos x="0" y="0"/>
                <wp:positionH relativeFrom="column">
                  <wp:posOffset>3739515</wp:posOffset>
                </wp:positionH>
                <wp:positionV relativeFrom="paragraph">
                  <wp:posOffset>165100</wp:posOffset>
                </wp:positionV>
                <wp:extent cx="2628900" cy="1704975"/>
                <wp:effectExtent l="0" t="0" r="0" b="0"/>
                <wp:wrapThrough wrapText="bothSides">
                  <wp:wrapPolygon edited="0">
                    <wp:start x="313" y="724"/>
                    <wp:lineTo x="313" y="20755"/>
                    <wp:lineTo x="21130" y="20755"/>
                    <wp:lineTo x="21130" y="724"/>
                    <wp:lineTo x="313" y="724"/>
                  </wp:wrapPolygon>
                </wp:wrapThrough>
                <wp:docPr id="14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20633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</w:p>
                          <w:p w:rsidR="00120633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</w:p>
                          <w:p w:rsidR="00AD3A5C" w:rsidRPr="00826716" w:rsidRDefault="00AD3A5C" w:rsidP="004F25B4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sz w:val="20"/>
                                <w:szCs w:val="20"/>
                              </w:rPr>
                              <w:t>Programas manejados:</w:t>
                            </w:r>
                            <w:r w:rsidR="00904D4A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Visual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studio, SQL server</w:t>
                            </w:r>
                            <w:proofErr w:type="gramStart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,Mysql</w:t>
                            </w:r>
                            <w:proofErr w:type="gramEnd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WorkBrench</w:t>
                            </w:r>
                            <w:proofErr w:type="spellEnd"/>
                            <w:r w:rsidR="0016335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, C#</w:t>
                            </w:r>
                            <w:r w:rsidR="00E72EB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AD3A5C" w:rsidRPr="00826716" w:rsidRDefault="00AD3A5C" w:rsidP="00AD3A5C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826716" w:rsidRDefault="00AD3A5C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sz w:val="20"/>
                                <w:szCs w:val="20"/>
                              </w:rPr>
                              <w:t>-Nociones en:</w:t>
                            </w:r>
                            <w:r w:rsidR="00344AB7">
                              <w:rPr>
                                <w:rFonts w:ascii="Arial" w:hAnsi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PHP, HTML5, JavaScript, </w:t>
                            </w:r>
                            <w:proofErr w:type="spellStart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Jquery</w:t>
                            </w:r>
                            <w:proofErr w:type="spellEnd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,</w:t>
                            </w:r>
                            <w:r w:rsidR="00344AB7" w:rsidRPr="00344AB7">
                              <w:t xml:space="preserve"> </w:t>
                            </w:r>
                            <w:r w:rsidR="00344AB7" w:rsidRP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bootstrap</w:t>
                            </w:r>
                            <w:r w:rsidR="00344AB7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,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css</w:t>
                            </w:r>
                            <w:proofErr w:type="spellEnd"/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, Modelo MVC, </w:t>
                            </w:r>
                            <w:r w:rsidR="00592D0A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Cisco</w:t>
                            </w:r>
                            <w:r w:rsidR="00344AB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" o:spid="_x0000_s1030" type="#_x0000_t202" style="position:absolute;margin-left:294.45pt;margin-top:13pt;width:207pt;height:134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" filled="f" stroked="f">
                <v:shadow color="black" opacity="49150f" offset=".74833mm,.74833mm"/>
                <v:textbox inset=",7.2pt,,7.2pt">
                  <w:txbxContent>
                    <w:p w:rsidR="00120633" w:rsidRDefault="00120633" w:rsidP="004F25B4">
                      <w:pPr>
                        <w:rPr>
                          <w:rFonts w:ascii="Arial" w:hAnsi="Arial"/>
                          <w:b/>
                          <w:color w:val="000000"/>
                        </w:rPr>
                      </w:pPr>
                    </w:p>
                    <w:p w:rsidR="00120633" w:rsidRDefault="00120633" w:rsidP="004F25B4">
                      <w:pPr>
                        <w:rPr>
                          <w:rFonts w:ascii="Arial" w:hAnsi="Arial"/>
                          <w:b/>
                          <w:color w:val="000000"/>
                        </w:rPr>
                      </w:pPr>
                    </w:p>
                    <w:p w:rsidR="00AD3A5C" w:rsidRPr="00826716" w:rsidRDefault="00AD3A5C" w:rsidP="004F25B4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-</w:t>
                      </w:r>
                      <w:r w:rsidRPr="00826716">
                        <w:rPr>
                          <w:rFonts w:ascii="Arial" w:hAnsi="Arial"/>
                          <w:b/>
                          <w:sz w:val="20"/>
                          <w:szCs w:val="20"/>
                        </w:rPr>
                        <w:t>Programas manejados:</w:t>
                      </w:r>
                      <w:r w:rsidR="00904D4A" w:rsidRPr="0082671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Visual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studio, SQL server</w:t>
                      </w:r>
                      <w:proofErr w:type="gramStart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,Mysql</w:t>
                      </w:r>
                      <w:proofErr w:type="gramEnd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WorkBrench</w:t>
                      </w:r>
                      <w:proofErr w:type="spellEnd"/>
                      <w:r w:rsidR="00163355">
                        <w:rPr>
                          <w:rFonts w:ascii="Arial" w:hAnsi="Arial"/>
                          <w:sz w:val="20"/>
                          <w:szCs w:val="20"/>
                        </w:rPr>
                        <w:t>, C#</w:t>
                      </w:r>
                      <w:r w:rsidR="00E72EB6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</w:p>
                    <w:p w:rsidR="00AD3A5C" w:rsidRPr="00826716" w:rsidRDefault="00AD3A5C" w:rsidP="00AD3A5C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:rsidR="00AD3A5C" w:rsidRPr="00826716" w:rsidRDefault="00AD3A5C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sz w:val="20"/>
                          <w:szCs w:val="20"/>
                        </w:rPr>
                        <w:t>-Nociones en:</w:t>
                      </w:r>
                      <w:r w:rsidR="00344AB7">
                        <w:rPr>
                          <w:rFonts w:ascii="Arial" w:hAnsi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PHP, HTML5, JavaScript, </w:t>
                      </w:r>
                      <w:proofErr w:type="spellStart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Jquery</w:t>
                      </w:r>
                      <w:proofErr w:type="spellEnd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,</w:t>
                      </w:r>
                      <w:r w:rsidR="00344AB7" w:rsidRPr="00344AB7">
                        <w:t xml:space="preserve"> </w:t>
                      </w:r>
                      <w:r w:rsidR="00344AB7" w:rsidRPr="00344AB7">
                        <w:rPr>
                          <w:rFonts w:ascii="Arial" w:hAnsi="Arial"/>
                          <w:sz w:val="20"/>
                          <w:szCs w:val="20"/>
                        </w:rPr>
                        <w:t>bootstrap</w:t>
                      </w:r>
                      <w:r w:rsidR="00344AB7" w:rsidRPr="00826716">
                        <w:rPr>
                          <w:rFonts w:ascii="Arial" w:hAnsi="Arial"/>
                          <w:sz w:val="20"/>
                          <w:szCs w:val="20"/>
                        </w:rPr>
                        <w:t>,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css</w:t>
                      </w:r>
                      <w:proofErr w:type="spellEnd"/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, Modelo MVC, </w:t>
                      </w:r>
                      <w:r w:rsidR="00592D0A" w:rsidRPr="00826716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Cisco</w:t>
                      </w:r>
                      <w:r w:rsidR="00344AB7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A70072" w:rsidRPr="00A70072" w:rsidRDefault="00A70072" w:rsidP="00A70072"/>
    <w:p w:rsidR="00A70072" w:rsidRPr="00A70072" w:rsidRDefault="00344AB7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60DB55" wp14:editId="48CB1C20">
                <wp:simplePos x="0" y="0"/>
                <wp:positionH relativeFrom="column">
                  <wp:posOffset>-2317115</wp:posOffset>
                </wp:positionH>
                <wp:positionV relativeFrom="paragraph">
                  <wp:posOffset>106680</wp:posOffset>
                </wp:positionV>
                <wp:extent cx="7200900" cy="10160"/>
                <wp:effectExtent l="0" t="0" r="19050" b="27940"/>
                <wp:wrapNone/>
                <wp:docPr id="11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0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2.45pt,8.4pt" to="384.5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" strokecolor="lime"/>
            </w:pict>
          </mc:Fallback>
        </mc:AlternateContent>
      </w:r>
    </w:p>
    <w:p w:rsidR="00A70072" w:rsidRPr="00A70072" w:rsidRDefault="00344AB7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E3FED4B" wp14:editId="757F5F10">
                <wp:simplePos x="0" y="0"/>
                <wp:positionH relativeFrom="column">
                  <wp:posOffset>63500</wp:posOffset>
                </wp:positionH>
                <wp:positionV relativeFrom="paragraph">
                  <wp:posOffset>41275</wp:posOffset>
                </wp:positionV>
                <wp:extent cx="2774950" cy="1485900"/>
                <wp:effectExtent l="0" t="0" r="0" b="0"/>
                <wp:wrapThrough wrapText="bothSides">
                  <wp:wrapPolygon edited="0">
                    <wp:start x="297" y="831"/>
                    <wp:lineTo x="297" y="20769"/>
                    <wp:lineTo x="21056" y="20769"/>
                    <wp:lineTo x="21056" y="831"/>
                    <wp:lineTo x="297" y="831"/>
                  </wp:wrapPolygon>
                </wp:wrapThrough>
                <wp:docPr id="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3A5C" w:rsidRDefault="00120633" w:rsidP="004835EE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                               </w:t>
                            </w:r>
                            <w:r w:rsidR="00AD3A5C" w:rsidRPr="00826716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Español: Natal</w:t>
                            </w:r>
                            <w:r w:rsidR="000E7F05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E72EB6" w:rsidRPr="00826716" w:rsidRDefault="00E72EB6" w:rsidP="004835EE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ab/>
                              <w:t>Inglés: Técnico.</w:t>
                            </w:r>
                          </w:p>
                          <w:p w:rsidR="00AD3A5C" w:rsidRPr="00904D4A" w:rsidRDefault="00AD3A5C" w:rsidP="004835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:rsidR="00AD3A5C" w:rsidRPr="0044216C" w:rsidRDefault="00AD3A5C" w:rsidP="00AD3A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" o:spid="_x0000_s1031" type="#_x0000_t202" style="position:absolute;margin-left:5pt;margin-top:3.25pt;width:218.5pt;height:11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" filled="f" stroked="f">
                <v:textbox inset=",7.2pt,,7.2pt">
                  <w:txbxContent>
                    <w:p w:rsidR="00AD3A5C" w:rsidRDefault="00120633" w:rsidP="004835EE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                               </w:t>
                      </w:r>
                      <w:r w:rsidR="00AD3A5C" w:rsidRPr="00826716">
                        <w:rPr>
                          <w:rFonts w:ascii="Arial" w:hAnsi="Arial"/>
                          <w:sz w:val="20"/>
                          <w:szCs w:val="20"/>
                        </w:rPr>
                        <w:t>Español: Natal</w:t>
                      </w:r>
                      <w:r w:rsidR="000E7F05">
                        <w:rPr>
                          <w:rFonts w:ascii="Arial" w:hAnsi="Arial"/>
                          <w:sz w:val="20"/>
                          <w:szCs w:val="20"/>
                        </w:rPr>
                        <w:t>.</w:t>
                      </w:r>
                    </w:p>
                    <w:p w:rsidR="00E72EB6" w:rsidRPr="00826716" w:rsidRDefault="00E72EB6" w:rsidP="004835EE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          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ab/>
                        <w:t>Inglés: Técnico.</w:t>
                      </w:r>
                    </w:p>
                    <w:p w:rsidR="00AD3A5C" w:rsidRPr="00904D4A" w:rsidRDefault="00AD3A5C" w:rsidP="004835EE">
                      <w:pPr>
                        <w:rPr>
                          <w:rFonts w:ascii="Arial" w:hAnsi="Arial"/>
                        </w:rPr>
                      </w:pPr>
                    </w:p>
                    <w:p w:rsidR="00AD3A5C" w:rsidRPr="0044216C" w:rsidRDefault="00AD3A5C" w:rsidP="00AD3A5C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A70072" w:rsidRPr="00A70072" w:rsidRDefault="00FC4436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C4CD430" wp14:editId="7A74F400">
                <wp:simplePos x="0" y="0"/>
                <wp:positionH relativeFrom="page">
                  <wp:align>left</wp:align>
                </wp:positionH>
                <wp:positionV relativeFrom="paragraph">
                  <wp:posOffset>906780</wp:posOffset>
                </wp:positionV>
                <wp:extent cx="7200900" cy="2695575"/>
                <wp:effectExtent l="0" t="0" r="0" b="9525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0" cy="269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w15="http://schemas.microsoft.com/office/word/2012/wordml"/>
                          </a:ext>
                        </a:extLst>
                      </wps:spPr>
                      <wps:txbx>
                        <w:txbxContent>
                          <w:p w:rsidR="00AD3A5C" w:rsidRPr="006B3EA1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20"/>
                                <w:szCs w:val="20"/>
                              </w:rPr>
                            </w:pPr>
                            <w:r w:rsidRPr="006B3EA1"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  <w:t>ESTUDIOS</w:t>
                            </w: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826716" w:rsidRDefault="00DD4E73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Ciclo </w:t>
                            </w:r>
                            <w:r w:rsidR="00147303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2011 A 2014</w:t>
                            </w:r>
                            <w:r w:rsidR="0014730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D3A5C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4730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4730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Certificado</w:t>
                            </w:r>
                            <w:r w:rsidR="000E7F05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AD3A5C" w:rsidRDefault="00147303" w:rsidP="004F25B4">
                            <w:pP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Gómez palacio</w:t>
                            </w:r>
                            <w:r w:rsidR="000E7F0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AD3A5C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Colegio de estudios científicos y tecnológicos </w:t>
                            </w:r>
                            <w:r w:rsidR="00DD4E73"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plantel </w:t>
                            </w:r>
                            <w:proofErr w:type="spellStart"/>
                            <w:r w:rsidR="00DD4E73"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Cecyt</w:t>
                            </w:r>
                            <w:r w:rsid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ed</w:t>
                            </w:r>
                            <w:proofErr w:type="spellEnd"/>
                            <w:r w:rsidR="00DD4E73"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15, S</w:t>
                            </w:r>
                            <w:r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an </w:t>
                            </w:r>
                            <w:r w:rsidR="00DD4E73"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Felipe</w:t>
                            </w:r>
                            <w:r w:rsidR="000E7F05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C4436" w:rsidRPr="00FC4436" w:rsidRDefault="00FC4436" w:rsidP="004F25B4">
                            <w:pP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C4436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Técnico en mantenimiento industrial </w:t>
                            </w:r>
                          </w:p>
                          <w:p w:rsidR="00147303" w:rsidRPr="00826716" w:rsidRDefault="00147303" w:rsidP="004F25B4">
                            <w:pP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DD4E73" w:rsidRPr="00826716" w:rsidRDefault="00FC4436" w:rsidP="004F25B4">
                            <w:pP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Ciclo </w:t>
                            </w:r>
                            <w:r w:rsidRPr="00FC4436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2014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A</w:t>
                            </w:r>
                            <w:r w:rsidRPr="00FC4436">
                              <w:t xml:space="preserve"> </w:t>
                            </w:r>
                            <w:r w:rsidRPr="00FC4436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2016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TSU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Ingeniería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de Tecnologías de la información y comunicación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C4436" w:rsidRDefault="00FC4436" w:rsidP="004F25B4">
                            <w:pP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Lerdo Durango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 Tecnológica Del Estado De Durango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C4436" w:rsidRDefault="00FC443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826716" w:rsidRDefault="00DD4E73" w:rsidP="004F25B4">
                            <w:pP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Cursando</w:t>
                            </w:r>
                            <w:r w:rsidR="009D30C3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actualmente la Ingeniería</w:t>
                            </w:r>
                            <w:r w:rsidR="00AF7183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de Tecnologías de la información</w:t>
                            </w:r>
                            <w:r w:rsidR="00A3648A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y comunicación</w:t>
                            </w:r>
                            <w:r w:rsidR="000E7F0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A3648A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F7183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9D30C3" w:rsidRDefault="00DD4E73" w:rsidP="004F25B4">
                            <w:pP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Lerdo Durango</w:t>
                            </w:r>
                            <w:r w:rsidR="000E7F0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AD3A5C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AD3A5C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826716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 Tecnológica Del Estado De Durango</w:t>
                            </w:r>
                            <w:r w:rsidR="000E7F05"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9D30C3" w:rsidRDefault="009D30C3" w:rsidP="004F25B4">
                            <w:pPr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9D30C3" w:rsidRDefault="009D30C3" w:rsidP="004F25B4">
                            <w:pPr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D30C3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Certificaciones Cisco </w:t>
                            </w:r>
                            <w:r w:rsidR="00DD4E73" w:rsidRPr="009D30C3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D3A5C" w:rsidRDefault="009D30C3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</w:pPr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Switching y routing CCNA</w:t>
                            </w:r>
                          </w:p>
                          <w:p w:rsidR="009D30C3" w:rsidRDefault="009D30C3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</w:pPr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 xml:space="preserve">Principios básicos de </w:t>
                            </w:r>
                            <w:proofErr w:type="spellStart"/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routing</w:t>
                            </w:r>
                            <w:proofErr w:type="spellEnd"/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 xml:space="preserve"> y </w:t>
                            </w:r>
                            <w:proofErr w:type="spellStart"/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switching</w:t>
                            </w:r>
                            <w:proofErr w:type="spellEnd"/>
                          </w:p>
                          <w:p w:rsidR="009D30C3" w:rsidRPr="009D30C3" w:rsidRDefault="009D30C3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</w:pPr>
                            <w:r w:rsidRPr="009D30C3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Introducción a redes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2" type="#_x0000_t202" style="position:absolute;margin-left:0;margin-top:71.4pt;width:567pt;height:212.25pt;z-index:251652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" filled="f" stroked="f">
                <v:path arrowok="t"/>
                <v:textbox>
                  <w:txbxContent>
                    <w:p w:rsidR="00AD3A5C" w:rsidRPr="006B3EA1" w:rsidRDefault="00AD3A5C" w:rsidP="004F25B4">
                      <w:pPr>
                        <w:rPr>
                          <w:rFonts w:ascii="Arial" w:hAnsi="Arial"/>
                          <w:b/>
                          <w:color w:val="00FF00"/>
                          <w:sz w:val="20"/>
                          <w:szCs w:val="20"/>
                        </w:rPr>
                      </w:pPr>
                      <w:r w:rsidRPr="006B3EA1"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  <w:t>ESTUDIOS</w:t>
                      </w: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826716" w:rsidRDefault="00DD4E73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Ciclo </w:t>
                      </w:r>
                      <w:r w:rsidR="00147303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2011 A 2014</w:t>
                      </w:r>
                      <w:r w:rsidR="0014730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AD3A5C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14730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="0014730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Certificado</w:t>
                      </w:r>
                      <w:r w:rsidR="000E7F05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AD3A5C" w:rsidRDefault="00147303" w:rsidP="004F25B4">
                      <w:pP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Gómez palacio</w:t>
                      </w:r>
                      <w:r w:rsidR="000E7F0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AD3A5C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        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 xml:space="preserve">Colegio de estudios científicos y tecnológicos </w:t>
                      </w:r>
                      <w:r w:rsidR="00DD4E73"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 xml:space="preserve">plantel </w:t>
                      </w:r>
                      <w:proofErr w:type="spellStart"/>
                      <w:r w:rsidR="00DD4E73"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Cecyt</w:t>
                      </w:r>
                      <w:r w:rsid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ed</w:t>
                      </w:r>
                      <w:proofErr w:type="spellEnd"/>
                      <w:r w:rsidR="00DD4E73"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 xml:space="preserve"> 15, S</w:t>
                      </w:r>
                      <w:r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 xml:space="preserve">an </w:t>
                      </w:r>
                      <w:r w:rsidR="00DD4E73"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Felipe</w:t>
                      </w:r>
                      <w:r w:rsidR="000E7F05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FC4436" w:rsidRPr="00FC4436" w:rsidRDefault="00FC4436" w:rsidP="004F25B4">
                      <w:pPr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FC4436"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  <w:szCs w:val="20"/>
                        </w:rPr>
                        <w:t xml:space="preserve">Técnico en mantenimiento industrial </w:t>
                      </w:r>
                    </w:p>
                    <w:p w:rsidR="00147303" w:rsidRPr="00826716" w:rsidRDefault="00147303" w:rsidP="004F25B4">
                      <w:pPr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DD4E73" w:rsidRPr="00826716" w:rsidRDefault="00FC4436" w:rsidP="004F25B4">
                      <w:pPr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Ciclo </w:t>
                      </w:r>
                      <w:r w:rsidRPr="00FC4436">
                        <w:rPr>
                          <w:b/>
                          <w:color w:val="000000"/>
                          <w:sz w:val="20"/>
                          <w:szCs w:val="20"/>
                        </w:rPr>
                        <w:t>2014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A</w:t>
                      </w:r>
                      <w:r w:rsidRPr="00FC4436">
                        <w:t xml:space="preserve"> </w:t>
                      </w:r>
                      <w:r w:rsidRPr="00FC4436">
                        <w:rPr>
                          <w:b/>
                          <w:color w:val="000000"/>
                          <w:sz w:val="20"/>
                          <w:szCs w:val="20"/>
                        </w:rPr>
                        <w:t>2016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 TSU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Ingeniería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de Tecnologías de la información y comunicación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FC4436" w:rsidRDefault="00FC4436" w:rsidP="004F25B4">
                      <w:pP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Lerdo Durango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          </w:t>
                      </w:r>
                      <w:r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Universidad Tecnológica Del Estado De Durango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FC4436" w:rsidRDefault="00FC443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826716" w:rsidRDefault="00DD4E73" w:rsidP="004F25B4">
                      <w:pP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Cursando</w:t>
                      </w:r>
                      <w:r w:rsidR="009D30C3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actualmente la Ingeniería</w:t>
                      </w:r>
                      <w:r w:rsidR="00AF7183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de Tecnologías de la información</w:t>
                      </w:r>
                      <w:r w:rsidR="00A3648A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y comunicación</w:t>
                      </w:r>
                      <w:r w:rsidR="000E7F0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A3648A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AF7183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9D30C3" w:rsidRDefault="00DD4E73" w:rsidP="004F25B4">
                      <w:pP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Lerdo Durango</w:t>
                      </w:r>
                      <w:r w:rsidR="000E7F0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AD3A5C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="00AD3A5C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r w:rsidRPr="00826716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Universidad Tecnológica Del Estado De Durango</w:t>
                      </w:r>
                      <w:r w:rsidR="000E7F05"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9D30C3" w:rsidRDefault="009D30C3" w:rsidP="004F25B4">
                      <w:pPr>
                        <w:rPr>
                          <w:rFonts w:ascii="Arial" w:hAnsi="Arial"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9D30C3" w:rsidRDefault="009D30C3" w:rsidP="004F25B4">
                      <w:pPr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9D30C3"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  <w:szCs w:val="20"/>
                        </w:rPr>
                        <w:t xml:space="preserve">Certificaciones Cisco </w:t>
                      </w:r>
                      <w:r w:rsidR="00DD4E73" w:rsidRPr="009D30C3">
                        <w:rPr>
                          <w:rFonts w:ascii="Arial" w:hAnsi="Arial"/>
                          <w:b/>
                          <w:i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AD3A5C" w:rsidRDefault="009D30C3">
                      <w:pPr>
                        <w:rPr>
                          <w:rFonts w:ascii="Arial" w:hAnsi="Arial" w:cs="Arial"/>
                          <w:color w:val="000000"/>
                          <w:sz w:val="22"/>
                        </w:rPr>
                      </w:pPr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>Switching y routing CCNA</w:t>
                      </w:r>
                    </w:p>
                    <w:p w:rsidR="009D30C3" w:rsidRDefault="009D30C3">
                      <w:pPr>
                        <w:rPr>
                          <w:rFonts w:ascii="Arial" w:hAnsi="Arial" w:cs="Arial"/>
                          <w:color w:val="000000"/>
                          <w:sz w:val="22"/>
                        </w:rPr>
                      </w:pPr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 xml:space="preserve">Principios básicos de </w:t>
                      </w:r>
                      <w:proofErr w:type="spellStart"/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>routing</w:t>
                      </w:r>
                      <w:proofErr w:type="spellEnd"/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 xml:space="preserve"> y </w:t>
                      </w:r>
                      <w:proofErr w:type="spellStart"/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>switching</w:t>
                      </w:r>
                      <w:proofErr w:type="spellEnd"/>
                    </w:p>
                    <w:p w:rsidR="009D30C3" w:rsidRPr="009D30C3" w:rsidRDefault="009D30C3">
                      <w:pPr>
                        <w:rPr>
                          <w:rFonts w:ascii="Arial" w:hAnsi="Arial" w:cs="Arial"/>
                          <w:color w:val="000000"/>
                          <w:sz w:val="22"/>
                        </w:rPr>
                      </w:pPr>
                      <w:r w:rsidRPr="009D30C3">
                        <w:rPr>
                          <w:rFonts w:ascii="Arial" w:hAnsi="Arial" w:cs="Arial"/>
                          <w:color w:val="000000"/>
                          <w:sz w:val="22"/>
                        </w:rPr>
                        <w:t>Introducción a redes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A70072" w:rsidRPr="00A70072" w:rsidRDefault="00A70072" w:rsidP="00A70072"/>
    <w:p w:rsidR="00A70072" w:rsidRPr="00A70072" w:rsidRDefault="00A70072" w:rsidP="00A70072"/>
    <w:p w:rsidR="00A70072" w:rsidRPr="00A70072" w:rsidRDefault="00A70072" w:rsidP="00A70072"/>
    <w:p w:rsidR="00A70072" w:rsidRPr="00A70072" w:rsidRDefault="00344AB7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A09B52" wp14:editId="01738969">
                <wp:simplePos x="0" y="0"/>
                <wp:positionH relativeFrom="column">
                  <wp:posOffset>-1015365</wp:posOffset>
                </wp:positionH>
                <wp:positionV relativeFrom="paragraph">
                  <wp:posOffset>532130</wp:posOffset>
                </wp:positionV>
                <wp:extent cx="7200900" cy="0"/>
                <wp:effectExtent l="0" t="0" r="19050" b="19050"/>
                <wp:wrapNone/>
                <wp:docPr id="5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9.95pt,41.9pt" to="487.0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" strokecolor="lime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6B34D8" wp14:editId="53D7290C">
                <wp:simplePos x="0" y="0"/>
                <wp:positionH relativeFrom="margin">
                  <wp:posOffset>-1016635</wp:posOffset>
                </wp:positionH>
                <wp:positionV relativeFrom="paragraph">
                  <wp:posOffset>121920</wp:posOffset>
                </wp:positionV>
                <wp:extent cx="7200900" cy="0"/>
                <wp:effectExtent l="0" t="0" r="19050" b="19050"/>
                <wp:wrapNone/>
                <wp:docPr id="3" name="Conector rec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0.05pt,9.6pt" to="486.9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" strokecolor="lime">
                <w10:wrap anchorx="margin"/>
              </v:line>
            </w:pict>
          </mc:Fallback>
        </mc:AlternateContent>
      </w:r>
    </w:p>
    <w:p w:rsidR="00A70072" w:rsidRPr="00E72EB6" w:rsidRDefault="00E72EB6" w:rsidP="00A7007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B3A3EB0" wp14:editId="1483B6DD">
                <wp:simplePos x="0" y="0"/>
                <wp:positionH relativeFrom="margin">
                  <wp:posOffset>-1016635</wp:posOffset>
                </wp:positionH>
                <wp:positionV relativeFrom="paragraph">
                  <wp:posOffset>2701925</wp:posOffset>
                </wp:positionV>
                <wp:extent cx="7200900" cy="0"/>
                <wp:effectExtent l="0" t="0" r="19050" b="19050"/>
                <wp:wrapNone/>
                <wp:docPr id="4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1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0.05pt,212.75pt" to="486.9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" strokecolor="lime">
                <w10:wrap anchorx="margin"/>
              </v:lin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1CAFF0" wp14:editId="69966F57">
                <wp:simplePos x="0" y="0"/>
                <wp:positionH relativeFrom="page">
                  <wp:align>left</wp:align>
                </wp:positionH>
                <wp:positionV relativeFrom="paragraph">
                  <wp:posOffset>3126740</wp:posOffset>
                </wp:positionV>
                <wp:extent cx="3086100" cy="1876425"/>
                <wp:effectExtent l="0" t="0" r="0" b="9525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6100" cy="187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w15="http://schemas.microsoft.com/office/word/2012/wordml"/>
                          </a:ext>
                        </a:extLst>
                      </wps:spPr>
                      <wps:txbx>
                        <w:txbxContent>
                          <w:p w:rsidR="00120633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</w:pPr>
                          </w:p>
                          <w:p w:rsidR="00120633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</w:pPr>
                          </w:p>
                          <w:p w:rsidR="00AD3A5C" w:rsidRPr="006B3EA1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</w:pPr>
                            <w:r w:rsidRPr="006B3EA1">
                              <w:rPr>
                                <w:rFonts w:ascii="Arial" w:hAnsi="Arial"/>
                                <w:b/>
                                <w:color w:val="00FF00"/>
                                <w:sz w:val="36"/>
                                <w:szCs w:val="36"/>
                              </w:rPr>
                              <w:t>EXPERIENCIA LABORAL</w:t>
                            </w: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02E0A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</w:t>
                            </w:r>
                          </w:p>
                          <w:p w:rsidR="00AD3A5C" w:rsidRPr="00826716" w:rsidRDefault="00DD4E7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De 28/oct/2013 a 25/mar/2014</w:t>
                            </w:r>
                            <w:r w:rsidR="00AD3A5C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D3A5C" w:rsidRDefault="00DD4E7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(Torreón</w:t>
                            </w:r>
                            <w:r w:rsidR="00E809CF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Coahuila</w:t>
                            </w:r>
                            <w:r w:rsidR="00AD3A5C"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E72EB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E72EB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E72EB6" w:rsidRPr="00826716" w:rsidRDefault="00E72EB6" w:rsidP="00E72EB6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12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Dic/2016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a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Actualmente</w:t>
                            </w: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72EB6" w:rsidRPr="00826716" w:rsidRDefault="00E72EB6" w:rsidP="00E72EB6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(Torreón, Coahuila)</w:t>
                            </w:r>
                          </w:p>
                          <w:p w:rsidR="00E72EB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E72EB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E72EB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E72EB6" w:rsidRPr="00826716" w:rsidRDefault="00E72EB6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9" o:spid="_x0000_s1033" type="#_x0000_t202" style="position:absolute;margin-left:0;margin-top:246.2pt;width:243pt;height:147.75pt;z-index:2516556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" filled="f" stroked="f">
                <v:path arrowok="t"/>
                <v:textbox>
                  <w:txbxContent>
                    <w:p w:rsidR="00120633" w:rsidRDefault="00120633" w:rsidP="004F25B4">
                      <w:pPr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</w:pPr>
                    </w:p>
                    <w:p w:rsidR="00120633" w:rsidRDefault="00120633" w:rsidP="004F25B4">
                      <w:pPr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</w:pPr>
                    </w:p>
                    <w:p w:rsidR="00AD3A5C" w:rsidRPr="006B3EA1" w:rsidRDefault="00AD3A5C" w:rsidP="004F25B4">
                      <w:pPr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</w:pPr>
                      <w:r w:rsidRPr="006B3EA1">
                        <w:rPr>
                          <w:rFonts w:ascii="Arial" w:hAnsi="Arial"/>
                          <w:b/>
                          <w:color w:val="00FF00"/>
                          <w:sz w:val="36"/>
                          <w:szCs w:val="36"/>
                        </w:rPr>
                        <w:t>EXPERIENCIA LABORAL</w:t>
                      </w: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E02E0A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                                  </w:t>
                      </w:r>
                    </w:p>
                    <w:p w:rsidR="00AD3A5C" w:rsidRPr="00826716" w:rsidRDefault="00DD4E73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De 28/oct/2013 a 25/mar/2014</w:t>
                      </w:r>
                      <w:r w:rsidR="00AD3A5C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AD3A5C" w:rsidRDefault="00DD4E73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(Torreón</w:t>
                      </w:r>
                      <w:r w:rsidR="00E809CF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,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Coahuila</w:t>
                      </w:r>
                      <w:r w:rsidR="00AD3A5C"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:rsidR="00E72EB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E72EB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E72EB6" w:rsidRPr="00826716" w:rsidRDefault="00E72EB6" w:rsidP="00E72EB6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De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12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Dic/2016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a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Actualmente</w:t>
                      </w: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72EB6" w:rsidRPr="00826716" w:rsidRDefault="00E72EB6" w:rsidP="00E72EB6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(Torreón, Coahuila)</w:t>
                      </w:r>
                    </w:p>
                    <w:p w:rsidR="00E72EB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E72EB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E72EB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E72EB6" w:rsidRPr="00826716" w:rsidRDefault="00E72EB6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E72EB6" w:rsidRDefault="00E72EB6" w:rsidP="00E72EB6"/>
    <w:p w:rsidR="00E72EB6" w:rsidRDefault="00E72EB6" w:rsidP="00E72EB6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40C375" wp14:editId="08970BCA">
                <wp:simplePos x="0" y="0"/>
                <wp:positionH relativeFrom="column">
                  <wp:posOffset>-3078480</wp:posOffset>
                </wp:positionH>
                <wp:positionV relativeFrom="paragraph">
                  <wp:posOffset>572135</wp:posOffset>
                </wp:positionV>
                <wp:extent cx="7200900" cy="42545"/>
                <wp:effectExtent l="0" t="0" r="19050" b="33655"/>
                <wp:wrapNone/>
                <wp:docPr id="6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0" cy="42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cto 1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2.4pt,45.05pt" to="324.6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" strokecolor="lime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28C2F47" wp14:editId="46FE908F">
                <wp:simplePos x="0" y="0"/>
                <wp:positionH relativeFrom="column">
                  <wp:posOffset>-201295</wp:posOffset>
                </wp:positionH>
                <wp:positionV relativeFrom="paragraph">
                  <wp:posOffset>218440</wp:posOffset>
                </wp:positionV>
                <wp:extent cx="4325620" cy="1933575"/>
                <wp:effectExtent l="0" t="0" r="0" b="9525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5620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w15="http://schemas.microsoft.com/office/word/2012/wordml"/>
                          </a:ext>
                        </a:extLst>
                      </wps:spPr>
                      <wps:txbx>
                        <w:txbxContent>
                          <w:p w:rsidR="00120633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</w:p>
                          <w:p w:rsidR="00120633" w:rsidRPr="00826716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120633" w:rsidRPr="00826716" w:rsidRDefault="00120633" w:rsidP="004F25B4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DD4E73" w:rsidRPr="00826716" w:rsidRDefault="00DD4E73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Master </w:t>
                            </w:r>
                            <w:proofErr w:type="spellStart"/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Trim</w:t>
                            </w:r>
                            <w:proofErr w:type="spellEnd"/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26716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Services</w:t>
                            </w:r>
                            <w:proofErr w:type="spellEnd"/>
                            <w:r w:rsidR="00AD3A5C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,  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Sector: Área de corte</w:t>
                            </w:r>
                            <w:r w:rsidR="000E7F05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AD3A5C" w:rsidRPr="00826716" w:rsidRDefault="00DD4E73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Operador de corte </w:t>
                            </w:r>
                          </w:p>
                          <w:p w:rsidR="00DD4E73" w:rsidRPr="00826716" w:rsidRDefault="00A3648A" w:rsidP="00DD4E73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D4E7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Tareas realizadas: Realizar los cortes de telas y dados </w:t>
                            </w:r>
                          </w:p>
                          <w:p w:rsidR="00AD3A5C" w:rsidRDefault="00A3648A" w:rsidP="00DD4E73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D4E7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Correspondientes</w:t>
                            </w:r>
                            <w:r w:rsidR="00DD4E73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en tiempo y forma</w:t>
                            </w:r>
                            <w:r w:rsidR="00E809CF"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44AB7" w:rsidRDefault="00344AB7" w:rsidP="00DD4E73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344AB7" w:rsidRPr="00826716" w:rsidRDefault="00344AB7" w:rsidP="00344AB7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Geodesa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Soluciones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Sector: Área de </w:t>
                            </w:r>
                            <w:r w:rsidR="00E72EB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Programación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44AB7" w:rsidRPr="00826716" w:rsidRDefault="00344AB7" w:rsidP="00344AB7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Programador</w:t>
                            </w: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:rsidR="00344AB7" w:rsidRPr="00826716" w:rsidRDefault="00344AB7" w:rsidP="00344AB7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2671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Tareas realizad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as: Realizar los casos de uso asignado para cada </w:t>
                            </w:r>
                            <w:r w:rsidR="00E72EB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módulo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y realizar su funcionamiento correcto</w:t>
                            </w:r>
                            <w:r w:rsidR="00E72EB6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44AB7" w:rsidRPr="00826716" w:rsidRDefault="00344AB7" w:rsidP="00DD4E73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D3A5C" w:rsidRPr="00E02E0A" w:rsidRDefault="00AD3A5C" w:rsidP="004F25B4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34" type="#_x0000_t202" style="position:absolute;margin-left:-15.85pt;margin-top:17.2pt;width:340.6pt;height:15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" filled="f" stroked="f">
                <v:path arrowok="t"/>
                <v:textbox>
                  <w:txbxContent>
                    <w:p w:rsidR="00120633" w:rsidRDefault="00120633" w:rsidP="004F25B4">
                      <w:pPr>
                        <w:rPr>
                          <w:rFonts w:ascii="Arial" w:hAnsi="Arial"/>
                          <w:b/>
                          <w:color w:val="000000"/>
                        </w:rPr>
                      </w:pPr>
                    </w:p>
                    <w:p w:rsidR="00120633" w:rsidRPr="00826716" w:rsidRDefault="00120633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120633" w:rsidRPr="00826716" w:rsidRDefault="00120633" w:rsidP="004F25B4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DD4E73" w:rsidRPr="00826716" w:rsidRDefault="00DD4E73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Master </w:t>
                      </w:r>
                      <w:proofErr w:type="spellStart"/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Trim</w:t>
                      </w:r>
                      <w:proofErr w:type="spellEnd"/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26716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Services</w:t>
                      </w:r>
                      <w:proofErr w:type="spellEnd"/>
                      <w:r w:rsidR="00AD3A5C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,  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Sector: Área de corte</w:t>
                      </w:r>
                      <w:r w:rsidR="000E7F05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AD3A5C" w:rsidRPr="00826716" w:rsidRDefault="00DD4E73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Operador de corte </w:t>
                      </w:r>
                    </w:p>
                    <w:p w:rsidR="00DD4E73" w:rsidRPr="00826716" w:rsidRDefault="00A3648A" w:rsidP="00DD4E73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DD4E7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Tareas realizadas: Realizar los cortes de telas y dados </w:t>
                      </w:r>
                    </w:p>
                    <w:p w:rsidR="00AD3A5C" w:rsidRDefault="00A3648A" w:rsidP="00DD4E73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DD4E7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Correspondientes</w:t>
                      </w:r>
                      <w:r w:rsidR="00DD4E73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en tiempo y forma</w:t>
                      </w:r>
                      <w:r w:rsidR="00E809CF"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344AB7" w:rsidRDefault="00344AB7" w:rsidP="00DD4E73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</w:p>
                    <w:p w:rsidR="00344AB7" w:rsidRPr="00826716" w:rsidRDefault="00344AB7" w:rsidP="00344AB7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>Geodesa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Soluciones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, 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Sector: Área de </w:t>
                      </w:r>
                      <w:r w:rsidR="00E72EB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Programación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344AB7" w:rsidRPr="00826716" w:rsidRDefault="00344AB7" w:rsidP="00344AB7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  <w:t>Programador</w:t>
                      </w: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</w:p>
                    <w:p w:rsidR="00344AB7" w:rsidRPr="00826716" w:rsidRDefault="00344AB7" w:rsidP="00344AB7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82671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Tareas realizad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as: Realizar los casos de uso asignado para cada </w:t>
                      </w:r>
                      <w:r w:rsidR="00E72EB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módulo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y realizar su funcionamiento correcto</w:t>
                      </w:r>
                      <w:r w:rsidR="00E72EB6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44AB7" w:rsidRPr="00826716" w:rsidRDefault="00344AB7" w:rsidP="00DD4E73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</w:p>
                    <w:p w:rsidR="00AD3A5C" w:rsidRPr="00E02E0A" w:rsidRDefault="00AD3A5C" w:rsidP="004F25B4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72EB6" w:rsidRDefault="00E72EB6" w:rsidP="00E72EB6">
      <w:pPr>
        <w:rPr>
          <w:rFonts w:ascii="Arial" w:hAnsi="Arial"/>
          <w:b/>
          <w:color w:val="00FF00"/>
          <w:sz w:val="36"/>
          <w:szCs w:val="36"/>
        </w:rPr>
      </w:pPr>
    </w:p>
    <w:p w:rsidR="00A70072" w:rsidRPr="00A70072" w:rsidRDefault="00A70072" w:rsidP="00A70072">
      <w:bookmarkStart w:id="0" w:name="_GoBack"/>
      <w:bookmarkEnd w:id="0"/>
    </w:p>
    <w:p w:rsidR="00A70072" w:rsidRPr="00A70072" w:rsidRDefault="00A70072" w:rsidP="00A70072"/>
    <w:p w:rsidR="00A70072" w:rsidRPr="00A70072" w:rsidRDefault="00A70072" w:rsidP="00A70072"/>
    <w:p w:rsidR="00A70072" w:rsidRPr="00A70072" w:rsidRDefault="00A70072" w:rsidP="00A70072"/>
    <w:p w:rsidR="00A70072" w:rsidRPr="00A70072" w:rsidRDefault="00A70072" w:rsidP="00A70072"/>
    <w:p w:rsidR="00A70072" w:rsidRDefault="00A70072" w:rsidP="00A70072"/>
    <w:p w:rsidR="00AF7183" w:rsidRPr="00A70072" w:rsidRDefault="00AF7183"/>
    <w:sectPr w:rsidR="00AF7183" w:rsidRPr="00A70072" w:rsidSect="00F15C6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686" w:rsidRDefault="00DF7686" w:rsidP="00A70072">
      <w:r>
        <w:separator/>
      </w:r>
    </w:p>
  </w:endnote>
  <w:endnote w:type="continuationSeparator" w:id="0">
    <w:p w:rsidR="00DF7686" w:rsidRDefault="00DF7686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686" w:rsidRDefault="00DF7686" w:rsidP="00A70072">
      <w:r>
        <w:separator/>
      </w:r>
    </w:p>
  </w:footnote>
  <w:footnote w:type="continuationSeparator" w:id="0">
    <w:p w:rsidR="00DF7686" w:rsidRDefault="00DF7686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408000,lim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D4A"/>
    <w:rsid w:val="00041C03"/>
    <w:rsid w:val="000A6FC0"/>
    <w:rsid w:val="000E7F05"/>
    <w:rsid w:val="00102B36"/>
    <w:rsid w:val="00120633"/>
    <w:rsid w:val="00147303"/>
    <w:rsid w:val="00150809"/>
    <w:rsid w:val="00163355"/>
    <w:rsid w:val="001A2BE2"/>
    <w:rsid w:val="001F0706"/>
    <w:rsid w:val="001F64E8"/>
    <w:rsid w:val="002B590C"/>
    <w:rsid w:val="003361D5"/>
    <w:rsid w:val="00344AB7"/>
    <w:rsid w:val="00380B63"/>
    <w:rsid w:val="003D68E7"/>
    <w:rsid w:val="00442144"/>
    <w:rsid w:val="0044216C"/>
    <w:rsid w:val="004835EE"/>
    <w:rsid w:val="004D292A"/>
    <w:rsid w:val="004F25B4"/>
    <w:rsid w:val="005509B0"/>
    <w:rsid w:val="00557FA5"/>
    <w:rsid w:val="00592D0A"/>
    <w:rsid w:val="006343F4"/>
    <w:rsid w:val="006668DB"/>
    <w:rsid w:val="006763FC"/>
    <w:rsid w:val="0069019F"/>
    <w:rsid w:val="006B3EA1"/>
    <w:rsid w:val="006F00DC"/>
    <w:rsid w:val="007B3AE8"/>
    <w:rsid w:val="007E723A"/>
    <w:rsid w:val="00826716"/>
    <w:rsid w:val="00904D4A"/>
    <w:rsid w:val="009B4064"/>
    <w:rsid w:val="009D30C3"/>
    <w:rsid w:val="00A3648A"/>
    <w:rsid w:val="00A5518C"/>
    <w:rsid w:val="00A70072"/>
    <w:rsid w:val="00AD3A5C"/>
    <w:rsid w:val="00AF7183"/>
    <w:rsid w:val="00B07E9F"/>
    <w:rsid w:val="00B476C7"/>
    <w:rsid w:val="00B563CA"/>
    <w:rsid w:val="00B76912"/>
    <w:rsid w:val="00BE1BDB"/>
    <w:rsid w:val="00C813FF"/>
    <w:rsid w:val="00D860E1"/>
    <w:rsid w:val="00DC1F56"/>
    <w:rsid w:val="00DD4E73"/>
    <w:rsid w:val="00DE61F4"/>
    <w:rsid w:val="00DF7686"/>
    <w:rsid w:val="00E02E0A"/>
    <w:rsid w:val="00E16F5F"/>
    <w:rsid w:val="00E72EB6"/>
    <w:rsid w:val="00E809CF"/>
    <w:rsid w:val="00ED45B9"/>
    <w:rsid w:val="00F15C60"/>
    <w:rsid w:val="00F216A1"/>
    <w:rsid w:val="00F721A0"/>
    <w:rsid w:val="00F739EC"/>
    <w:rsid w:val="00F84AC2"/>
    <w:rsid w:val="00FC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408000,lime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Times New Roman"/>
        <w:lang w:val="fr-FR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5B4"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lang w:val="fr-FR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5B4"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4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Downloads\Formato12.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C4B0B3-14F3-4AE0-87BE-A081DA7FD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Formato12.1</Template>
  <TotalTime>1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Links>
    <vt:vector size="12" baseType="variant">
      <vt:variant>
        <vt:i4>50</vt:i4>
      </vt:variant>
      <vt:variant>
        <vt:i4>2103</vt:i4>
      </vt:variant>
      <vt:variant>
        <vt:i4>1025</vt:i4>
      </vt:variant>
      <vt:variant>
        <vt:i4>1</vt:i4>
      </vt:variant>
      <vt:variant>
        <vt:lpwstr>2</vt:lpwstr>
      </vt:variant>
      <vt:variant>
        <vt:lpwstr/>
      </vt:variant>
      <vt:variant>
        <vt:i4>50</vt:i4>
      </vt:variant>
      <vt:variant>
        <vt:i4>2731</vt:i4>
      </vt:variant>
      <vt:variant>
        <vt:i4>1026</vt:i4>
      </vt:variant>
      <vt:variant>
        <vt:i4>1</vt:i4>
      </vt:variant>
      <vt:variant>
        <vt:lpwstr>2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contreras</dc:creator>
  <cp:lastModifiedBy>angel contreras</cp:lastModifiedBy>
  <cp:revision>2</cp:revision>
  <cp:lastPrinted>2016-10-28T21:58:00Z</cp:lastPrinted>
  <dcterms:created xsi:type="dcterms:W3CDTF">2017-09-13T15:40:00Z</dcterms:created>
  <dcterms:modified xsi:type="dcterms:W3CDTF">2017-09-13T15:40:00Z</dcterms:modified>
</cp:coreProperties>
</file>